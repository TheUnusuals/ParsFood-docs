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77D51" w14:textId="77777777" w:rsidR="00F25A7D" w:rsidRPr="00A9633B" w:rsidRDefault="002C2E75" w:rsidP="00AB498D">
      <w:pPr>
        <w:pStyle w:val="Heading1"/>
        <w:rPr>
          <w:rFonts w:ascii="Times New Roman" w:hAnsi="Times New Roman" w:cs="Times New Roman"/>
          <w:sz w:val="32"/>
          <w:szCs w:val="32"/>
          <w:lang w:val="lt-LT"/>
        </w:rPr>
      </w:pPr>
      <w:r w:rsidRPr="00A9633B">
        <w:rPr>
          <w:rFonts w:ascii="Times New Roman" w:hAnsi="Times New Roman" w:cs="Times New Roman"/>
          <w:sz w:val="32"/>
          <w:szCs w:val="32"/>
          <w:lang w:val="lt-LT"/>
        </w:rPr>
        <w:t>T120B168 Interaktyvios interneto technologijos</w:t>
      </w:r>
    </w:p>
    <w:p w14:paraId="50AF7EB1" w14:textId="77777777" w:rsidR="00AB498D" w:rsidRDefault="00AB498D" w:rsidP="00424EA8">
      <w:pPr>
        <w:spacing w:line="360" w:lineRule="auto"/>
        <w:rPr>
          <w:rFonts w:ascii="Times New Roman" w:hAnsi="Times New Roman" w:cs="Times New Roman"/>
          <w:sz w:val="24"/>
          <w:szCs w:val="24"/>
          <w:lang w:val="lt-LT"/>
        </w:rPr>
      </w:pPr>
    </w:p>
    <w:tbl>
      <w:tblPr>
        <w:tblStyle w:val="TableGrid"/>
        <w:tblW w:w="0" w:type="auto"/>
        <w:tblCellSpacing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1"/>
        <w:gridCol w:w="6403"/>
      </w:tblGrid>
      <w:tr w:rsidR="005B7039" w:rsidRPr="00A9633B" w14:paraId="1EB97D1B" w14:textId="77777777" w:rsidTr="009244BE">
        <w:trPr>
          <w:tblCellSpacing w:w="42" w:type="dxa"/>
        </w:trPr>
        <w:tc>
          <w:tcPr>
            <w:tcW w:w="2901" w:type="dxa"/>
          </w:tcPr>
          <w:p w14:paraId="779C2636" w14:textId="77777777" w:rsidR="002C2E75" w:rsidRPr="00A9633B" w:rsidRDefault="002C2E75" w:rsidP="00424EA8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</w:pPr>
            <w:r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Vardas Pavardė</w:t>
            </w:r>
            <w:r w:rsidR="00AB498D"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:</w:t>
            </w:r>
            <w:r w:rsidR="00AB498D" w:rsidRPr="00A9633B">
              <w:rPr>
                <w:rFonts w:ascii="Times New Roman" w:hAnsi="Times New Roman" w:cs="Times New Roman"/>
                <w:b/>
                <w:color w:val="365F91" w:themeColor="accent1" w:themeShade="BF"/>
                <w:sz w:val="24"/>
                <w:szCs w:val="24"/>
                <w:lang w:val="lt-LT"/>
              </w:rPr>
              <w:t>*</w:t>
            </w:r>
          </w:p>
        </w:tc>
        <w:tc>
          <w:tcPr>
            <w:tcW w:w="6585" w:type="dxa"/>
          </w:tcPr>
          <w:sdt>
            <w:sdtP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  <w:id w:val="-1259979288"/>
              <w:lock w:val="sdtLocked"/>
              <w:placeholder>
                <w:docPart w:val="41432B3919A044B7A46636DED8CB5877"/>
              </w:placeholder>
              <w:text/>
            </w:sdtPr>
            <w:sdtEndPr/>
            <w:sdtContent>
              <w:p w14:paraId="3C72E49F" w14:textId="77777777" w:rsidR="002C2E75" w:rsidRPr="00A9633B" w:rsidRDefault="00D77C58" w:rsidP="00424EA8">
                <w:pPr>
                  <w:spacing w:line="360" w:lineRule="auto"/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</w:pPr>
                <w:r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  <w:t>Mantas Klimašauskas</w:t>
                </w:r>
              </w:p>
            </w:sdtContent>
          </w:sdt>
        </w:tc>
      </w:tr>
      <w:tr w:rsidR="005B7039" w:rsidRPr="00A9633B" w14:paraId="21184772" w14:textId="77777777" w:rsidTr="009244BE">
        <w:trPr>
          <w:tblCellSpacing w:w="42" w:type="dxa"/>
        </w:trPr>
        <w:tc>
          <w:tcPr>
            <w:tcW w:w="2901" w:type="dxa"/>
          </w:tcPr>
          <w:p w14:paraId="4D014A60" w14:textId="77777777" w:rsidR="002C2E75" w:rsidRPr="00A9633B" w:rsidRDefault="002C2E75" w:rsidP="00424EA8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</w:pPr>
            <w:r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Grupė</w:t>
            </w:r>
            <w:r w:rsidR="00AB498D"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:</w:t>
            </w:r>
            <w:r w:rsidR="00AB498D" w:rsidRPr="00A9633B">
              <w:rPr>
                <w:rFonts w:ascii="Times New Roman" w:hAnsi="Times New Roman" w:cs="Times New Roman"/>
                <w:b/>
                <w:color w:val="365F91" w:themeColor="accent1" w:themeShade="BF"/>
                <w:sz w:val="24"/>
                <w:szCs w:val="24"/>
                <w:lang w:val="lt-LT"/>
              </w:rPr>
              <w:t>*</w:t>
            </w:r>
          </w:p>
        </w:tc>
        <w:tc>
          <w:tcPr>
            <w:tcW w:w="6585" w:type="dxa"/>
          </w:tcPr>
          <w:sdt>
            <w:sdtP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  <w:id w:val="-2082441514"/>
              <w:lock w:val="sdtLocked"/>
              <w:placeholder>
                <w:docPart w:val="D2F26664F39049DF9C0549ECB4A29F6B"/>
              </w:placeholder>
              <w:text/>
            </w:sdtPr>
            <w:sdtEndPr/>
            <w:sdtContent>
              <w:p w14:paraId="458F2F59" w14:textId="77777777" w:rsidR="002C2E75" w:rsidRPr="00A9633B" w:rsidRDefault="00D77C58" w:rsidP="00424EA8">
                <w:pPr>
                  <w:spacing w:line="360" w:lineRule="auto"/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</w:pPr>
                <w:r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  <w:t>IFF-7/11</w:t>
                </w:r>
              </w:p>
            </w:sdtContent>
          </w:sdt>
        </w:tc>
      </w:tr>
      <w:tr w:rsidR="005B7039" w:rsidRPr="00A9633B" w14:paraId="1962C705" w14:textId="77777777" w:rsidTr="009244BE">
        <w:trPr>
          <w:tblCellSpacing w:w="42" w:type="dxa"/>
        </w:trPr>
        <w:tc>
          <w:tcPr>
            <w:tcW w:w="2901" w:type="dxa"/>
          </w:tcPr>
          <w:p w14:paraId="3B799949" w14:textId="77777777" w:rsidR="002C2E75" w:rsidRPr="00A9633B" w:rsidRDefault="002C2E75" w:rsidP="00424EA8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</w:pPr>
            <w:r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Darbo pavadinimas</w:t>
            </w:r>
            <w:r w:rsidR="00AB498D"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:</w:t>
            </w:r>
            <w:r w:rsidR="00AB498D" w:rsidRPr="00A9633B">
              <w:rPr>
                <w:rFonts w:ascii="Times New Roman" w:hAnsi="Times New Roman" w:cs="Times New Roman"/>
                <w:b/>
                <w:color w:val="365F91" w:themeColor="accent1" w:themeShade="BF"/>
                <w:sz w:val="24"/>
                <w:szCs w:val="24"/>
                <w:lang w:val="lt-LT"/>
              </w:rPr>
              <w:t>*</w:t>
            </w:r>
          </w:p>
        </w:tc>
        <w:tc>
          <w:tcPr>
            <w:tcW w:w="6585" w:type="dxa"/>
          </w:tcPr>
          <w:sdt>
            <w:sdtP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  <w:id w:val="1305343891"/>
              <w:lock w:val="sdtLocked"/>
              <w:placeholder>
                <w:docPart w:val="8D7AEA743F4147828C99869F336DEA05"/>
              </w:placeholder>
              <w:text/>
            </w:sdtPr>
            <w:sdtEndPr/>
            <w:sdtContent>
              <w:p w14:paraId="42FA5A30" w14:textId="77777777" w:rsidR="002C2E75" w:rsidRPr="00A9633B" w:rsidRDefault="00D77C58" w:rsidP="00424EA8">
                <w:pPr>
                  <w:spacing w:line="360" w:lineRule="auto"/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</w:pPr>
                <w:r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  <w:t>Greito maisto užsakymo platforma</w:t>
                </w:r>
              </w:p>
            </w:sdtContent>
          </w:sdt>
        </w:tc>
      </w:tr>
      <w:tr w:rsidR="005B7039" w:rsidRPr="00A9633B" w14:paraId="7B40206B" w14:textId="77777777" w:rsidTr="009244BE">
        <w:trPr>
          <w:trHeight w:val="686"/>
          <w:tblCellSpacing w:w="42" w:type="dxa"/>
        </w:trPr>
        <w:tc>
          <w:tcPr>
            <w:tcW w:w="2901" w:type="dxa"/>
          </w:tcPr>
          <w:p w14:paraId="7D79CDA6" w14:textId="77777777" w:rsidR="002C2E75" w:rsidRPr="00A9633B" w:rsidRDefault="002C2E75" w:rsidP="00424EA8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</w:pPr>
            <w:r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Darbo</w:t>
            </w:r>
            <w:r w:rsidR="00310C14"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 xml:space="preserve"> aprašas</w:t>
            </w:r>
            <w:r w:rsidR="00AB498D"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:</w:t>
            </w:r>
            <w:r w:rsidR="00AB498D" w:rsidRPr="00A9633B">
              <w:rPr>
                <w:rFonts w:ascii="Times New Roman" w:hAnsi="Times New Roman" w:cs="Times New Roman"/>
                <w:b/>
                <w:color w:val="365F91" w:themeColor="accent1" w:themeShade="BF"/>
                <w:sz w:val="24"/>
                <w:szCs w:val="24"/>
                <w:lang w:val="lt-LT"/>
              </w:rPr>
              <w:t>*</w:t>
            </w:r>
          </w:p>
        </w:tc>
        <w:tc>
          <w:tcPr>
            <w:tcW w:w="6585" w:type="dxa"/>
          </w:tcPr>
          <w:sdt>
            <w:sdtP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  <w:id w:val="477963256"/>
              <w:lock w:val="sdtLocked"/>
              <w:placeholder>
                <w:docPart w:val="DE1EBAAF66E445E994192B54751BDB16"/>
              </w:placeholder>
              <w:text w:multiLine="1"/>
            </w:sdtPr>
            <w:sdtEndPr/>
            <w:sdtContent>
              <w:p w14:paraId="44D35A68" w14:textId="77777777" w:rsidR="002C2E75" w:rsidRPr="00A9633B" w:rsidRDefault="00D77C58" w:rsidP="00424EA8">
                <w:pPr>
                  <w:spacing w:line="360" w:lineRule="auto"/>
                  <w:jc w:val="both"/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</w:pPr>
                <w:r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  <w:t>Internetinis puslapis, kuriame galima užsisakyti iš greito maisto paslaugų tiekėjų maistą.</w:t>
                </w:r>
              </w:p>
            </w:sdtContent>
          </w:sdt>
        </w:tc>
      </w:tr>
      <w:tr w:rsidR="005B7039" w:rsidRPr="00A9633B" w14:paraId="57F82D0A" w14:textId="77777777" w:rsidTr="009244BE">
        <w:trPr>
          <w:trHeight w:val="1665"/>
          <w:tblCellSpacing w:w="42" w:type="dxa"/>
        </w:trPr>
        <w:tc>
          <w:tcPr>
            <w:tcW w:w="2901" w:type="dxa"/>
          </w:tcPr>
          <w:p w14:paraId="6628A480" w14:textId="77777777" w:rsidR="002C2E75" w:rsidRPr="00A9633B" w:rsidRDefault="002C2E75" w:rsidP="00424EA8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</w:pPr>
            <w:r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Atsiskaitymų grafikas</w:t>
            </w:r>
            <w:r w:rsidR="00AB498D"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:</w:t>
            </w:r>
          </w:p>
        </w:tc>
        <w:tc>
          <w:tcPr>
            <w:tcW w:w="6585" w:type="dxa"/>
          </w:tcPr>
          <w:p w14:paraId="403BB79D" w14:textId="77777777" w:rsidR="00310C14" w:rsidRPr="00A9633B" w:rsidRDefault="00310C14" w:rsidP="00424EA8">
            <w:pPr>
              <w:numPr>
                <w:ilvl w:val="0"/>
                <w:numId w:val="1"/>
              </w:numPr>
              <w:tabs>
                <w:tab w:val="clear" w:pos="720"/>
                <w:tab w:val="num" w:pos="304"/>
              </w:tabs>
              <w:spacing w:before="100" w:beforeAutospacing="1" w:line="360" w:lineRule="auto"/>
              <w:ind w:left="306" w:hanging="306"/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</w:pPr>
            <w:r w:rsidRPr="00A9633B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>Temos pasirinkimas ir registracija - rugsėjo 2</w:t>
            </w:r>
            <w:r w:rsidR="007E6790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>3</w:t>
            </w:r>
            <w:r w:rsidRPr="00A9633B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 xml:space="preserve"> d.</w:t>
            </w:r>
          </w:p>
          <w:p w14:paraId="4DFFD834" w14:textId="77777777" w:rsidR="00310C14" w:rsidRPr="00A9633B" w:rsidRDefault="00310C14" w:rsidP="00424EA8">
            <w:pPr>
              <w:numPr>
                <w:ilvl w:val="0"/>
                <w:numId w:val="1"/>
              </w:numPr>
              <w:spacing w:before="100" w:beforeAutospacing="1" w:line="360" w:lineRule="auto"/>
              <w:ind w:left="306" w:hanging="306"/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</w:pPr>
            <w:r w:rsidRPr="00A9633B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 xml:space="preserve">Pradinė ataskaitos versija </w:t>
            </w:r>
            <w:r w:rsidR="0034384D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>–</w:t>
            </w:r>
            <w:r w:rsidRPr="00A9633B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 xml:space="preserve"> </w:t>
            </w:r>
            <w:r w:rsidR="007E6790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>lapkričio</w:t>
            </w:r>
            <w:r w:rsidRPr="00A9633B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 xml:space="preserve"> </w:t>
            </w:r>
            <w:r w:rsidR="007E6790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>4</w:t>
            </w:r>
            <w:r w:rsidRPr="00A9633B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 xml:space="preserve"> d.</w:t>
            </w:r>
          </w:p>
          <w:p w14:paraId="6B161862" w14:textId="77777777" w:rsidR="00310C14" w:rsidRPr="00A9633B" w:rsidRDefault="00310C14" w:rsidP="00424EA8">
            <w:pPr>
              <w:numPr>
                <w:ilvl w:val="0"/>
                <w:numId w:val="1"/>
              </w:numPr>
              <w:spacing w:before="100" w:beforeAutospacing="1" w:line="360" w:lineRule="auto"/>
              <w:ind w:left="306" w:hanging="306"/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</w:pPr>
            <w:r w:rsidRPr="00A9633B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>Galutinė ataskaitos versija - gruodžio 2</w:t>
            </w:r>
            <w:r w:rsidR="007E6790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 xml:space="preserve">0 </w:t>
            </w:r>
            <w:r w:rsidRPr="00A9633B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>d.</w:t>
            </w:r>
          </w:p>
          <w:p w14:paraId="49B24B1B" w14:textId="77777777" w:rsidR="002C2E75" w:rsidRPr="00A9633B" w:rsidRDefault="00310C14" w:rsidP="00424EA8">
            <w:pPr>
              <w:numPr>
                <w:ilvl w:val="0"/>
                <w:numId w:val="1"/>
              </w:numPr>
              <w:spacing w:before="100" w:beforeAutospacing="1" w:line="360" w:lineRule="auto"/>
              <w:ind w:left="306" w:hanging="306"/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</w:pPr>
            <w:r w:rsidRPr="00A9633B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 xml:space="preserve">Individualaus darbo gynimas </w:t>
            </w:r>
            <w:r w:rsidR="00424EA8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>–</w:t>
            </w:r>
            <w:r w:rsidRPr="00A9633B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 xml:space="preserve"> sesija</w:t>
            </w:r>
            <w:r w:rsidR="00424EA8">
              <w:rPr>
                <w:rFonts w:ascii="Times New Roman" w:eastAsia="Times New Roman" w:hAnsi="Times New Roman" w:cs="Times New Roman"/>
                <w:color w:val="404040" w:themeColor="text1" w:themeTint="BF"/>
                <w:sz w:val="24"/>
                <w:szCs w:val="24"/>
                <w:lang w:val="lt-LT" w:eastAsia="lt-LT"/>
              </w:rPr>
              <w:t>.</w:t>
            </w:r>
          </w:p>
        </w:tc>
      </w:tr>
      <w:tr w:rsidR="005B7039" w:rsidRPr="00A9633B" w14:paraId="58DCB98D" w14:textId="77777777" w:rsidTr="009244BE">
        <w:trPr>
          <w:tblCellSpacing w:w="42" w:type="dxa"/>
        </w:trPr>
        <w:tc>
          <w:tcPr>
            <w:tcW w:w="2901" w:type="dxa"/>
          </w:tcPr>
          <w:p w14:paraId="66E4B77D" w14:textId="77777777" w:rsidR="002C2E75" w:rsidRPr="00A9633B" w:rsidRDefault="00310C14" w:rsidP="00424EA8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</w:pPr>
            <w:r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Komandos nariai</w:t>
            </w:r>
            <w:r w:rsid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 xml:space="preserve">, </w:t>
            </w:r>
            <w:r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 xml:space="preserve">jei </w:t>
            </w:r>
            <w:r w:rsid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yra</w:t>
            </w:r>
            <w:r w:rsidR="00AB498D"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:</w:t>
            </w:r>
          </w:p>
        </w:tc>
        <w:tc>
          <w:tcPr>
            <w:tcW w:w="6585" w:type="dxa"/>
          </w:tcPr>
          <w:sdt>
            <w:sdtP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  <w:id w:val="-1176723687"/>
              <w:lock w:val="sdtLocked"/>
              <w:placeholder>
                <w:docPart w:val="3C1A33E9C77947F48841BE59F6AAF7A2"/>
              </w:placeholder>
              <w:text w:multiLine="1"/>
            </w:sdtPr>
            <w:sdtEndPr/>
            <w:sdtContent>
              <w:p w14:paraId="6F6034F6" w14:textId="77777777" w:rsidR="00310C14" w:rsidRPr="00A9633B" w:rsidRDefault="00D77C58" w:rsidP="00424EA8">
                <w:pPr>
                  <w:spacing w:line="360" w:lineRule="auto"/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</w:pPr>
                <w:r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  <w:t>Deividas Verbickas IFF-7/11</w:t>
                </w:r>
              </w:p>
            </w:sdtContent>
          </w:sdt>
        </w:tc>
      </w:tr>
    </w:tbl>
    <w:p w14:paraId="26C73D8D" w14:textId="77777777" w:rsidR="002C2E75" w:rsidRPr="00A9633B" w:rsidRDefault="002C2E75" w:rsidP="00424EA8">
      <w:pPr>
        <w:spacing w:line="360" w:lineRule="auto"/>
        <w:rPr>
          <w:rFonts w:ascii="Times New Roman" w:hAnsi="Times New Roman" w:cs="Times New Roman"/>
          <w:color w:val="404040" w:themeColor="text1" w:themeTint="BF"/>
          <w:sz w:val="24"/>
          <w:szCs w:val="24"/>
          <w:lang w:val="lt-LT"/>
        </w:rPr>
      </w:pPr>
    </w:p>
    <w:p w14:paraId="44911035" w14:textId="77777777" w:rsidR="00310C14" w:rsidRPr="00A9633B" w:rsidRDefault="00310C14" w:rsidP="00424EA8">
      <w:pPr>
        <w:spacing w:line="360" w:lineRule="auto"/>
        <w:rPr>
          <w:rFonts w:ascii="Times New Roman" w:hAnsi="Times New Roman" w:cs="Times New Roman"/>
          <w:color w:val="404040" w:themeColor="text1" w:themeTint="BF"/>
          <w:sz w:val="24"/>
          <w:szCs w:val="24"/>
          <w:lang w:val="lt-L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3"/>
        <w:gridCol w:w="4131"/>
      </w:tblGrid>
      <w:tr w:rsidR="005B7039" w:rsidRPr="00A9633B" w14:paraId="5F21A4E0" w14:textId="77777777" w:rsidTr="00A9633B">
        <w:tc>
          <w:tcPr>
            <w:tcW w:w="5353" w:type="dxa"/>
          </w:tcPr>
          <w:p w14:paraId="0C278DC2" w14:textId="77777777" w:rsidR="00A00084" w:rsidRPr="00A9633B" w:rsidRDefault="00A00084" w:rsidP="00424EA8">
            <w:pPr>
              <w:spacing w:line="360" w:lineRule="auto"/>
              <w:jc w:val="right"/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</w:pPr>
          </w:p>
          <w:p w14:paraId="64761069" w14:textId="6120106E" w:rsidR="000E65FF" w:rsidRPr="00A9633B" w:rsidRDefault="000E65FF" w:rsidP="00424EA8">
            <w:pPr>
              <w:spacing w:line="360" w:lineRule="auto"/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</w:pPr>
            <w:r w:rsidRPr="00A9633B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  <w:fldChar w:fldCharType="begin"/>
            </w:r>
            <w:r w:rsidRPr="00A9633B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  <w:instrText xml:space="preserve"> SAVEDATE  \@ "yyyy.MM.dd"  \* MERGEFORMAT </w:instrText>
            </w:r>
            <w:r w:rsidRPr="00A9633B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  <w:fldChar w:fldCharType="separate"/>
            </w:r>
            <w:r w:rsidR="004F701F">
              <w:rPr>
                <w:rFonts w:ascii="Times New Roman" w:hAnsi="Times New Roman" w:cs="Times New Roman"/>
                <w:noProof/>
                <w:color w:val="404040" w:themeColor="text1" w:themeTint="BF"/>
                <w:sz w:val="24"/>
                <w:szCs w:val="24"/>
                <w:lang w:val="lt-LT"/>
              </w:rPr>
              <w:t>2019.09.22</w:t>
            </w:r>
            <w:r w:rsidRPr="00A9633B"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  <w:fldChar w:fldCharType="end"/>
            </w:r>
            <w:bookmarkStart w:id="0" w:name="_GoBack"/>
            <w:bookmarkEnd w:id="0"/>
          </w:p>
        </w:tc>
        <w:tc>
          <w:tcPr>
            <w:tcW w:w="4217" w:type="dxa"/>
          </w:tcPr>
          <w:p w14:paraId="20606A2F" w14:textId="77777777" w:rsidR="00424EA8" w:rsidRPr="00A9633B" w:rsidRDefault="005B7039" w:rsidP="00424EA8">
            <w:pPr>
              <w:spacing w:line="360" w:lineRule="auto"/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</w:pPr>
            <w:r w:rsidRPr="00A9633B">
              <w:rPr>
                <w:rFonts w:ascii="Times New Roman" w:hAnsi="Times New Roman" w:cs="Times New Roman"/>
                <w:b/>
                <w:color w:val="404040" w:themeColor="text1" w:themeTint="BF"/>
                <w:sz w:val="24"/>
                <w:szCs w:val="24"/>
                <w:lang w:val="lt-LT"/>
              </w:rPr>
              <w:t>Tvirtinu</w:t>
            </w:r>
          </w:p>
          <w:sdt>
            <w:sdtPr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  <w:id w:val="517284069"/>
              <w:placeholder>
                <w:docPart w:val="0EACE559A2E54F99A33CC7FB0758CE42"/>
              </w:placeholder>
              <w:text/>
            </w:sdtPr>
            <w:sdtEndPr/>
            <w:sdtContent>
              <w:p w14:paraId="2DD63EFA" w14:textId="77777777" w:rsidR="005B7039" w:rsidRPr="00A9633B" w:rsidRDefault="00D77C58" w:rsidP="00424EA8">
                <w:pPr>
                  <w:spacing w:line="360" w:lineRule="auto"/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</w:pPr>
                <w:r>
                  <w:rPr>
                    <w:rFonts w:ascii="Times New Roman" w:hAnsi="Times New Roman" w:cs="Times New Roman"/>
                    <w:color w:val="404040" w:themeColor="text1" w:themeTint="BF"/>
                    <w:sz w:val="24"/>
                    <w:szCs w:val="24"/>
                    <w:lang w:val="lt-LT"/>
                  </w:rPr>
                  <w:t>Mantas Klimašauskas</w:t>
                </w:r>
              </w:p>
            </w:sdtContent>
          </w:sdt>
          <w:p w14:paraId="0F3AD59D" w14:textId="77777777" w:rsidR="005B7039" w:rsidRPr="00A9633B" w:rsidRDefault="005B7039" w:rsidP="00424EA8">
            <w:pPr>
              <w:spacing w:line="360" w:lineRule="auto"/>
              <w:rPr>
                <w:rFonts w:ascii="Times New Roman" w:hAnsi="Times New Roman" w:cs="Times New Roman"/>
                <w:color w:val="404040" w:themeColor="text1" w:themeTint="BF"/>
                <w:sz w:val="24"/>
                <w:szCs w:val="24"/>
                <w:lang w:val="lt-LT"/>
              </w:rPr>
            </w:pPr>
          </w:p>
        </w:tc>
      </w:tr>
    </w:tbl>
    <w:p w14:paraId="28BF1219" w14:textId="77777777" w:rsidR="005B7039" w:rsidRPr="00A9633B" w:rsidRDefault="005B7039">
      <w:pPr>
        <w:rPr>
          <w:rFonts w:ascii="Times New Roman" w:hAnsi="Times New Roman" w:cs="Times New Roman"/>
          <w:color w:val="404040" w:themeColor="text1" w:themeTint="BF"/>
          <w:lang w:val="lt-LT"/>
        </w:rPr>
      </w:pPr>
    </w:p>
    <w:sectPr w:rsidR="005B7039" w:rsidRPr="00A9633B" w:rsidSect="002C2E75">
      <w:pgSz w:w="11906" w:h="16838"/>
      <w:pgMar w:top="1418" w:right="1134" w:bottom="1418" w:left="1418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3394F"/>
    <w:multiLevelType w:val="multilevel"/>
    <w:tmpl w:val="AF2A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ocumentProtection w:edit="forms" w:enforcement="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58"/>
    <w:rsid w:val="000069EB"/>
    <w:rsid w:val="000E65FF"/>
    <w:rsid w:val="002C2E75"/>
    <w:rsid w:val="00310C14"/>
    <w:rsid w:val="0034384D"/>
    <w:rsid w:val="003D6359"/>
    <w:rsid w:val="00424EA8"/>
    <w:rsid w:val="004713A1"/>
    <w:rsid w:val="004F701F"/>
    <w:rsid w:val="005B7039"/>
    <w:rsid w:val="007B5CB2"/>
    <w:rsid w:val="007E6790"/>
    <w:rsid w:val="00810980"/>
    <w:rsid w:val="008575ED"/>
    <w:rsid w:val="009244BE"/>
    <w:rsid w:val="00A00084"/>
    <w:rsid w:val="00A9633B"/>
    <w:rsid w:val="00AB498D"/>
    <w:rsid w:val="00B648BF"/>
    <w:rsid w:val="00D1148B"/>
    <w:rsid w:val="00D77C58"/>
    <w:rsid w:val="00D872DC"/>
    <w:rsid w:val="00E71AD8"/>
    <w:rsid w:val="00F2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F22C6"/>
  <w15:docId w15:val="{B9A04A3C-C674-4CC7-AB97-C4AAF769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E7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C2E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table" w:styleId="MediumGrid1-Accent3">
    <w:name w:val="Medium Grid 1 Accent 3"/>
    <w:basedOn w:val="TableNormal"/>
    <w:uiPriority w:val="67"/>
    <w:rsid w:val="000069E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0069E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9EB"/>
    <w:rPr>
      <w:rFonts w:ascii="Tahoma" w:hAnsi="Tahoma" w:cs="Tahoma"/>
      <w:sz w:val="16"/>
      <w:szCs w:val="16"/>
      <w:lang w:val="en-US"/>
    </w:rPr>
  </w:style>
  <w:style w:type="paragraph" w:styleId="Revision">
    <w:name w:val="Revision"/>
    <w:hidden/>
    <w:uiPriority w:val="99"/>
    <w:semiHidden/>
    <w:rsid w:val="0034384D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3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tas\Desktop\KTU\Interaktyvios%20technologijos\T120B168%20temos%20pasirinkimas-rudu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1432B3919A044B7A46636DED8CB5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AF2AF-2696-43D0-AB96-8648676A28F1}"/>
      </w:docPartPr>
      <w:docPartBody>
        <w:p w:rsidR="00205AD3" w:rsidRDefault="00A138A0">
          <w:pPr>
            <w:pStyle w:val="41432B3919A044B7A46636DED8CB5877"/>
          </w:pPr>
          <w:r w:rsidRPr="00A9633B">
            <w:rPr>
              <w:rStyle w:val="PlaceholderText"/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t>Vardenis Pavardenis</w:t>
          </w:r>
        </w:p>
      </w:docPartBody>
    </w:docPart>
    <w:docPart>
      <w:docPartPr>
        <w:name w:val="D2F26664F39049DF9C0549ECB4A29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98A5D-B54D-4906-A28C-5881874864C4}"/>
      </w:docPartPr>
      <w:docPartBody>
        <w:p w:rsidR="00205AD3" w:rsidRDefault="00A138A0">
          <w:pPr>
            <w:pStyle w:val="D2F26664F39049DF9C0549ECB4A29F6B"/>
          </w:pPr>
          <w:r w:rsidRPr="00A9633B">
            <w:rPr>
              <w:rStyle w:val="PlaceholderText"/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t>IF</w:t>
          </w:r>
          <w:r>
            <w:rPr>
              <w:rStyle w:val="PlaceholderText"/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t>-</w:t>
          </w:r>
        </w:p>
      </w:docPartBody>
    </w:docPart>
    <w:docPart>
      <w:docPartPr>
        <w:name w:val="8D7AEA743F4147828C99869F336DEA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0D9D8-4D89-493B-A76A-6FA9B76A1A5B}"/>
      </w:docPartPr>
      <w:docPartBody>
        <w:p w:rsidR="00205AD3" w:rsidRDefault="00A138A0">
          <w:pPr>
            <w:pStyle w:val="8D7AEA743F4147828C99869F336DEA05"/>
          </w:pPr>
          <w:r w:rsidRPr="00A9633B">
            <w:rPr>
              <w:rStyle w:val="PlaceholderText"/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t>Trumpas darbo pavadinimas</w:t>
          </w:r>
        </w:p>
      </w:docPartBody>
    </w:docPart>
    <w:docPart>
      <w:docPartPr>
        <w:name w:val="DE1EBAAF66E445E994192B54751BD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EDC18-00C3-4313-97FD-A9E0E3C80A58}"/>
      </w:docPartPr>
      <w:docPartBody>
        <w:p w:rsidR="00205AD3" w:rsidRDefault="00A138A0">
          <w:pPr>
            <w:pStyle w:val="DE1EBAAF66E445E994192B54751BDB16"/>
          </w:pPr>
          <w:r w:rsidRPr="00D978C4">
            <w:rPr>
              <w:rStyle w:val="PlaceholderText"/>
            </w:rPr>
            <w:t>Click here to enter text.</w:t>
          </w:r>
        </w:p>
      </w:docPartBody>
    </w:docPart>
    <w:docPart>
      <w:docPartPr>
        <w:name w:val="3C1A33E9C77947F48841BE59F6AAF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FED2B-D434-44E8-B8A9-7BB9E8BE2C78}"/>
      </w:docPartPr>
      <w:docPartBody>
        <w:p w:rsidR="00205AD3" w:rsidRDefault="00A138A0">
          <w:pPr>
            <w:pStyle w:val="3C1A33E9C77947F48841BE59F6AAF7A2"/>
          </w:pPr>
          <w:r w:rsidRPr="00A9633B">
            <w:rPr>
              <w:rStyle w:val="PlaceholderText"/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t>Vardenis</w:t>
          </w:r>
          <w:r>
            <w:rPr>
              <w:rStyle w:val="PlaceholderText"/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t>1</w:t>
          </w:r>
          <w:r w:rsidRPr="00A9633B">
            <w:rPr>
              <w:rStyle w:val="PlaceholderText"/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t xml:space="preserve"> Pavardenis</w:t>
          </w:r>
          <w:r>
            <w:rPr>
              <w:rStyle w:val="PlaceholderText"/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t>1</w:t>
          </w:r>
          <w:r w:rsidRPr="00A9633B">
            <w:rPr>
              <w:rStyle w:val="PlaceholderText"/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t>, IF</w:t>
          </w:r>
          <w:r>
            <w:rPr>
              <w:rStyle w:val="PlaceholderText"/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t>-</w:t>
          </w:r>
          <w:r>
            <w:rPr>
              <w:rStyle w:val="PlaceholderText"/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br/>
          </w:r>
          <w:r>
            <w:rPr>
              <w:rFonts w:ascii="Times New Roman" w:hAnsi="Times New Roman" w:cs="Times New Roman"/>
              <w:color w:val="404040" w:themeColor="text1" w:themeTint="BF"/>
              <w:sz w:val="24"/>
              <w:szCs w:val="24"/>
            </w:rPr>
            <w:t>Vardenis2 Pavardenis2, IF-</w:t>
          </w:r>
        </w:p>
      </w:docPartBody>
    </w:docPart>
    <w:docPart>
      <w:docPartPr>
        <w:name w:val="0EACE559A2E54F99A33CC7FB0758C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92B5F-6A4E-4A51-942C-2F15D887D7FE}"/>
      </w:docPartPr>
      <w:docPartBody>
        <w:p w:rsidR="00205AD3" w:rsidRDefault="00A138A0">
          <w:pPr>
            <w:pStyle w:val="0EACE559A2E54F99A33CC7FB0758CE42"/>
          </w:pPr>
          <w:r w:rsidRPr="00D978C4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A0"/>
    <w:rsid w:val="00205AD3"/>
    <w:rsid w:val="00A138A0"/>
    <w:rsid w:val="00B6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1432B3919A044B7A46636DED8CB5877">
    <w:name w:val="41432B3919A044B7A46636DED8CB5877"/>
  </w:style>
  <w:style w:type="paragraph" w:customStyle="1" w:styleId="D2F26664F39049DF9C0549ECB4A29F6B">
    <w:name w:val="D2F26664F39049DF9C0549ECB4A29F6B"/>
  </w:style>
  <w:style w:type="paragraph" w:customStyle="1" w:styleId="8D7AEA743F4147828C99869F336DEA05">
    <w:name w:val="8D7AEA743F4147828C99869F336DEA05"/>
  </w:style>
  <w:style w:type="paragraph" w:customStyle="1" w:styleId="DE1EBAAF66E445E994192B54751BDB16">
    <w:name w:val="DE1EBAAF66E445E994192B54751BDB16"/>
  </w:style>
  <w:style w:type="paragraph" w:customStyle="1" w:styleId="3C1A33E9C77947F48841BE59F6AAF7A2">
    <w:name w:val="3C1A33E9C77947F48841BE59F6AAF7A2"/>
  </w:style>
  <w:style w:type="paragraph" w:customStyle="1" w:styleId="0EACE559A2E54F99A33CC7FB0758CE42">
    <w:name w:val="0EACE559A2E54F99A33CC7FB0758CE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T120B168 temos pasirinkimas-ruduo.dotx</Template>
  <TotalTime>6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demon</dc:creator>
  <cp:lastModifiedBy>Windows User</cp:lastModifiedBy>
  <cp:revision>7</cp:revision>
  <cp:lastPrinted>2019-09-22T16:24:00Z</cp:lastPrinted>
  <dcterms:created xsi:type="dcterms:W3CDTF">2019-09-22T16:10:00Z</dcterms:created>
  <dcterms:modified xsi:type="dcterms:W3CDTF">2019-09-22T16:24:00Z</dcterms:modified>
</cp:coreProperties>
</file>